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SAMPLE - FICTIONAL TEST DOCUMENT</w:t>
      </w:r>
    </w:p>
    <w:p>
      <w:r>
        <w:t xml:space="preserve">Northbridge Savings Bank (fictional)</w:t>
      </w:r>
    </w:p>
    <w:p>
      <w:r>
        <w:t xml:space="preserve">Dear A. Sample,</w:t>
      </w:r>
    </w:p>
    <w:p>
      <w:r>
        <w:t xml:space="preserve">Please find your annual account summary attached. No action is needed.</w:t>
      </w:r>
    </w:p>
    <w:p>
      <w:r>
        <w:t xml:space="preserve">Kind regards, Customer Services</w:t>
      </w:r>
    </w:p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https://templates.example.invalid/letterhead.dotm" TargetMode="External"/></Relationships>
</file>

<file path=docProps/app.xml><?xml version="1.0" encoding="utf-8"?>
<Properties xmlns="http://schemas.openxmlformats.org/officeDocument/2006/extended-properties">
  <Application>Microsoft Office Word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A. Sample</dc:creator>
  <cp:lastModifiedBy>A. Sample</cp:lastModifiedBy>
  <dcterms:created xsi:type="dcterms:W3CDTF">2026-09-01T09:30:00Z</dcterms:created>
  <dcterms:modified xsi:type="dcterms:W3CDTF">2026-09-01T10:00:00Z</dcterms:modified>
</cp:coreProperties>
</file>